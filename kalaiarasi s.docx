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CF1E7" w:themeColor="accent5" w:themeTint="33"/>
  <w:body>
    <w:p w14:paraId="1E1BFBEB" w14:textId="176103CF" w:rsidR="14F1EBAD" w:rsidRDefault="009B205B" w:rsidP="5BD81678">
      <w:pPr>
        <w:pStyle w:val="Title"/>
      </w:pPr>
      <w:r>
        <w:t>kalaiarasi s</w:t>
      </w:r>
    </w:p>
    <w:p w14:paraId="329C2F21" w14:textId="262E672D" w:rsidR="00385A8C" w:rsidRPr="00304FD1" w:rsidRDefault="009B205B" w:rsidP="00304FD1">
      <w:pPr>
        <w:pStyle w:val="Subtitle"/>
      </w:pPr>
      <w:r>
        <w:t>4</w:t>
      </w:r>
      <w:r w:rsidRPr="009B205B">
        <w:rPr>
          <w:vertAlign w:val="superscript"/>
        </w:rPr>
        <w:t>th</w:t>
      </w:r>
      <w:r>
        <w:t xml:space="preserve"> street Nehru </w:t>
      </w:r>
      <w:proofErr w:type="gramStart"/>
      <w:r>
        <w:t>colony,Nanganallur</w:t>
      </w:r>
      <w:proofErr w:type="gramEnd"/>
      <w:r>
        <w:t>,Chennai-61</w:t>
      </w:r>
      <w:r w:rsidR="00385A8C">
        <w:t xml:space="preserve"> | </w:t>
      </w:r>
      <w:r>
        <w:t>+91 9940433916</w:t>
      </w:r>
      <w:r w:rsidR="00385A8C">
        <w:t xml:space="preserve"> | </w:t>
      </w:r>
      <w:r>
        <w:t>kalaiarasisenthilkumar2007@gmail.com</w:t>
      </w:r>
      <w:r w:rsidR="00385A8C">
        <w:t xml:space="preserve"> |</w:t>
      </w:r>
    </w:p>
    <w:p w14:paraId="2CC8C6C7" w14:textId="77777777" w:rsidR="00385A8C" w:rsidRPr="00304FD1" w:rsidRDefault="00385A8C" w:rsidP="00304FD1"/>
    <w:p w14:paraId="2D7E8634" w14:textId="77777777" w:rsidR="00385A8C" w:rsidRDefault="00385A8C" w:rsidP="5BD81678">
      <w:r>
        <w:t>Dynamic and detail-oriented accountant with expertise in GAAP and comprehensive public accounting experience. Known for delivering top-notch strategic solutions and fostering business growth through effective collaboration and ownership mentality.</w:t>
      </w:r>
    </w:p>
    <w:p w14:paraId="69EF3E6C" w14:textId="46C99672" w:rsidR="00385A8C" w:rsidRDefault="00385A8C" w:rsidP="00385A8C">
      <w:pPr>
        <w:spacing w:after="120"/>
      </w:pP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905"/>
        <w:gridCol w:w="4841"/>
      </w:tblGrid>
      <w:tr w:rsidR="008B43F8" w14:paraId="2B99A2A7" w14:textId="77777777" w:rsidTr="5BD81678">
        <w:trPr>
          <w:trHeight w:val="2355"/>
        </w:trPr>
        <w:tc>
          <w:tcPr>
            <w:tcW w:w="10080" w:type="dxa"/>
            <w:gridSpan w:val="2"/>
            <w:tcBorders>
              <w:top w:val="single" w:sz="24" w:space="0" w:color="53BB89" w:themeColor="accent5"/>
            </w:tcBorders>
          </w:tcPr>
          <w:p w14:paraId="1A3AA4A8" w14:textId="77777777" w:rsidR="008B43F8" w:rsidRDefault="008B43F8" w:rsidP="0010570D">
            <w:pPr>
              <w:pStyle w:val="Heading1"/>
            </w:pPr>
            <w:r w:rsidRPr="008B43F8">
              <w:t>Education</w:t>
            </w:r>
          </w:p>
          <w:p w14:paraId="56CB7854" w14:textId="7C403E03" w:rsidR="008B43F8" w:rsidRPr="00385FE3" w:rsidRDefault="008B43F8" w:rsidP="00385FE3">
            <w:pPr>
              <w:pStyle w:val="Heading2"/>
            </w:pPr>
            <w:r w:rsidRPr="008B43F8">
              <w:t>Bachelor</w:t>
            </w:r>
            <w:r w:rsidR="009B205B">
              <w:t xml:space="preserve"> of technology in artificial intelligence and data science</w:t>
            </w:r>
            <w:r w:rsidRPr="008B43F8">
              <w:t xml:space="preserve"> </w:t>
            </w:r>
          </w:p>
          <w:p w14:paraId="56D40A4D" w14:textId="08784EDF" w:rsidR="008B43F8" w:rsidRPr="00385FE3" w:rsidRDefault="009B205B" w:rsidP="00385FE3">
            <w:pPr>
              <w:pStyle w:val="Heading3"/>
            </w:pPr>
            <w:r>
              <w:t>Prince Dr K Vasudeven engineering college of technology</w:t>
            </w:r>
          </w:p>
          <w:p w14:paraId="1F9C195F" w14:textId="32B8EB20" w:rsidR="008B43F8" w:rsidRDefault="009B205B" w:rsidP="009B205B">
            <w:pPr>
              <w:pStyle w:val="Heading2"/>
            </w:pPr>
            <w:r>
              <w:t>HSC</w:t>
            </w:r>
          </w:p>
          <w:p w14:paraId="5B841AD9" w14:textId="023BE280" w:rsidR="009B205B" w:rsidRDefault="009B205B" w:rsidP="009B205B">
            <w:r>
              <w:t>Prince matriculation of higher secondary school</w:t>
            </w:r>
            <w:r w:rsidR="009B5D6A">
              <w:t xml:space="preserve">                                                                            </w:t>
            </w:r>
            <w:r w:rsidR="009B5D6A" w:rsidRPr="009B5D6A">
              <w:rPr>
                <w:b/>
                <w:bCs/>
              </w:rPr>
              <w:t>JUNE 2024 -</w:t>
            </w:r>
            <w:r w:rsidR="009B5D6A">
              <w:rPr>
                <w:b/>
                <w:bCs/>
              </w:rPr>
              <w:t xml:space="preserve"> MARCH</w:t>
            </w:r>
            <w:r w:rsidR="009B5D6A" w:rsidRPr="009B5D6A">
              <w:rPr>
                <w:b/>
                <w:bCs/>
              </w:rPr>
              <w:t xml:space="preserve"> 2025</w:t>
            </w:r>
          </w:p>
          <w:p w14:paraId="20AB63F7" w14:textId="09F01C8E" w:rsidR="009B205B" w:rsidRDefault="009B205B" w:rsidP="009B205B">
            <w:r>
              <w:t>75%</w:t>
            </w:r>
          </w:p>
          <w:p w14:paraId="348C416E" w14:textId="15F3E1A0" w:rsidR="009B205B" w:rsidRDefault="009B205B" w:rsidP="009B205B">
            <w:pPr>
              <w:pStyle w:val="Heading2"/>
            </w:pPr>
            <w:r>
              <w:t>SSLC</w:t>
            </w:r>
          </w:p>
          <w:p w14:paraId="370A707E" w14:textId="4E33CC25" w:rsidR="009B205B" w:rsidRPr="009B205B" w:rsidRDefault="009B205B" w:rsidP="009B205B">
            <w:proofErr w:type="spellStart"/>
            <w:r>
              <w:t>Agurchand</w:t>
            </w:r>
            <w:proofErr w:type="spellEnd"/>
            <w:r>
              <w:t xml:space="preserve"> </w:t>
            </w:r>
            <w:proofErr w:type="spellStart"/>
            <w:r>
              <w:t>manmull</w:t>
            </w:r>
            <w:proofErr w:type="spellEnd"/>
            <w:r>
              <w:t xml:space="preserve"> </w:t>
            </w:r>
            <w:proofErr w:type="spellStart"/>
            <w:r>
              <w:t>jain</w:t>
            </w:r>
            <w:proofErr w:type="spellEnd"/>
            <w:r>
              <w:t xml:space="preserve"> school</w:t>
            </w:r>
            <w:r w:rsidR="009B5D6A">
              <w:t xml:space="preserve">                                                                                                         </w:t>
            </w:r>
            <w:r w:rsidR="009B5D6A" w:rsidRPr="009B5D6A">
              <w:rPr>
                <w:b/>
                <w:bCs/>
              </w:rPr>
              <w:t xml:space="preserve">APRIL 2022 </w:t>
            </w:r>
            <w:r w:rsidR="009B5D6A">
              <w:rPr>
                <w:b/>
                <w:bCs/>
              </w:rPr>
              <w:t>–</w:t>
            </w:r>
            <w:r w:rsidR="009B5D6A" w:rsidRPr="009B5D6A">
              <w:rPr>
                <w:b/>
                <w:bCs/>
              </w:rPr>
              <w:t xml:space="preserve"> </w:t>
            </w:r>
            <w:r w:rsidR="009B5D6A">
              <w:rPr>
                <w:b/>
                <w:bCs/>
              </w:rPr>
              <w:t xml:space="preserve">MARCH </w:t>
            </w:r>
            <w:r w:rsidR="009B5D6A" w:rsidRPr="009B5D6A">
              <w:rPr>
                <w:b/>
                <w:bCs/>
              </w:rPr>
              <w:t>2023</w:t>
            </w:r>
          </w:p>
          <w:p w14:paraId="4B42F722" w14:textId="602D3FE1" w:rsidR="009B205B" w:rsidRDefault="009B205B" w:rsidP="009B205B">
            <w:r>
              <w:t>80%</w:t>
            </w:r>
          </w:p>
          <w:p w14:paraId="42860C7B" w14:textId="7E343145" w:rsidR="008B43F8" w:rsidRDefault="008B43F8" w:rsidP="009B205B">
            <w:pPr>
              <w:pStyle w:val="ListBullet"/>
              <w:numPr>
                <w:ilvl w:val="0"/>
                <w:numId w:val="0"/>
              </w:numPr>
              <w:ind w:left="360" w:hanging="360"/>
            </w:pPr>
          </w:p>
        </w:tc>
      </w:tr>
      <w:tr w:rsidR="008B43F8" w14:paraId="365E233A" w14:textId="77777777" w:rsidTr="009B205B">
        <w:trPr>
          <w:trHeight w:val="2413"/>
        </w:trPr>
        <w:tc>
          <w:tcPr>
            <w:tcW w:w="10080" w:type="dxa"/>
            <w:gridSpan w:val="2"/>
            <w:tcBorders>
              <w:top w:val="single" w:sz="24" w:space="0" w:color="53BB89" w:themeColor="accent5"/>
            </w:tcBorders>
          </w:tcPr>
          <w:p w14:paraId="32C7088A" w14:textId="4C72FBB0" w:rsidR="008B43F8" w:rsidRDefault="009B205B" w:rsidP="009B205B">
            <w:pPr>
              <w:pStyle w:val="Heading1"/>
            </w:pPr>
            <w:r>
              <w:t>Projects</w:t>
            </w:r>
          </w:p>
          <w:p w14:paraId="7004DD4B" w14:textId="77777777" w:rsidR="009B205B" w:rsidRDefault="009B205B" w:rsidP="009B205B">
            <w:pPr>
              <w:pStyle w:val="Heading2"/>
              <w:numPr>
                <w:ilvl w:val="0"/>
                <w:numId w:val="9"/>
              </w:numPr>
            </w:pPr>
            <w:r w:rsidRPr="009B205B">
              <w:t>Developed a comprehensive project-Placement Portal which is an effectively used application for the Placement Officers in the college to manage the student about placement.</w:t>
            </w:r>
          </w:p>
          <w:p w14:paraId="189F67CF" w14:textId="5683989D" w:rsidR="008B43F8" w:rsidRDefault="009B205B" w:rsidP="009B205B">
            <w:pPr>
              <w:pStyle w:val="Heading2"/>
              <w:numPr>
                <w:ilvl w:val="0"/>
                <w:numId w:val="9"/>
              </w:numPr>
            </w:pPr>
            <w:r w:rsidRPr="009B205B">
              <w:t>Through this project, I demonstrated my ability to deliver impactful solutions independently, showcasing my technical proficiency and problem-solving skills.</w:t>
            </w:r>
          </w:p>
        </w:tc>
      </w:tr>
      <w:tr w:rsidR="008B43F8" w14:paraId="6F81CD5C" w14:textId="77777777" w:rsidTr="5BD81678">
        <w:trPr>
          <w:trHeight w:val="831"/>
        </w:trPr>
        <w:tc>
          <w:tcPr>
            <w:tcW w:w="10080" w:type="dxa"/>
            <w:gridSpan w:val="2"/>
            <w:tcBorders>
              <w:top w:val="single" w:sz="24" w:space="0" w:color="53BB89" w:themeColor="accent5"/>
            </w:tcBorders>
          </w:tcPr>
          <w:p w14:paraId="547A364B" w14:textId="3F7BE366" w:rsidR="008B43F8" w:rsidRPr="008B43F8" w:rsidRDefault="009B205B" w:rsidP="008B43F8">
            <w:pPr>
              <w:pStyle w:val="Heading1"/>
            </w:pPr>
            <w:r>
              <w:t>Certifications</w:t>
            </w:r>
          </w:p>
        </w:tc>
      </w:tr>
      <w:tr w:rsidR="0010570D" w:rsidRPr="009B5D6A" w14:paraId="2819331C" w14:textId="77777777" w:rsidTr="5BD81678">
        <w:tc>
          <w:tcPr>
            <w:tcW w:w="5040" w:type="dxa"/>
          </w:tcPr>
          <w:p w14:paraId="0C010EA1" w14:textId="4D0E470B" w:rsidR="0010570D" w:rsidRPr="009B5D6A" w:rsidRDefault="009B205B" w:rsidP="009B205B">
            <w:pPr>
              <w:pStyle w:val="ListBullet"/>
              <w:numPr>
                <w:ilvl w:val="0"/>
                <w:numId w:val="11"/>
              </w:numPr>
              <w:rPr>
                <w:b/>
                <w:bCs/>
              </w:rPr>
            </w:pPr>
            <w:r w:rsidRPr="009B5D6A">
              <w:rPr>
                <w:b/>
                <w:bCs/>
              </w:rPr>
              <w:t xml:space="preserve">HDCA -c(programming) </w:t>
            </w:r>
            <w:proofErr w:type="gramStart"/>
            <w:r w:rsidRPr="009B5D6A">
              <w:rPr>
                <w:b/>
                <w:bCs/>
              </w:rPr>
              <w:t>-  in</w:t>
            </w:r>
            <w:proofErr w:type="gramEnd"/>
            <w:r w:rsidRPr="009B5D6A">
              <w:rPr>
                <w:b/>
                <w:bCs/>
              </w:rPr>
              <w:t xml:space="preserve">   CSC</w:t>
            </w:r>
            <w:r w:rsidR="009B5D6A">
              <w:rPr>
                <w:b/>
                <w:bCs/>
              </w:rPr>
              <w:t xml:space="preserve"> </w:t>
            </w:r>
          </w:p>
          <w:p w14:paraId="4267BC06" w14:textId="77777777" w:rsidR="009B205B" w:rsidRPr="009B5D6A" w:rsidRDefault="009B205B" w:rsidP="009B205B">
            <w:pPr>
              <w:pStyle w:val="ListBullet"/>
              <w:numPr>
                <w:ilvl w:val="0"/>
                <w:numId w:val="11"/>
              </w:numPr>
              <w:rPr>
                <w:b/>
                <w:bCs/>
              </w:rPr>
            </w:pPr>
            <w:r w:rsidRPr="009B5D6A">
              <w:rPr>
                <w:b/>
                <w:bCs/>
              </w:rPr>
              <w:t>POWER-</w:t>
            </w:r>
            <w:proofErr w:type="gramStart"/>
            <w:r w:rsidRPr="009B5D6A">
              <w:rPr>
                <w:b/>
                <w:bCs/>
              </w:rPr>
              <w:t>BI  -</w:t>
            </w:r>
            <w:proofErr w:type="gramEnd"/>
            <w:r w:rsidRPr="009B5D6A">
              <w:rPr>
                <w:b/>
                <w:bCs/>
              </w:rPr>
              <w:t xml:space="preserve"> in CSC</w:t>
            </w:r>
          </w:p>
          <w:p w14:paraId="58A36A25" w14:textId="7ED8EC63" w:rsidR="009B205B" w:rsidRPr="009B5D6A" w:rsidRDefault="00186A34" w:rsidP="009B205B">
            <w:pPr>
              <w:pStyle w:val="ListBullet"/>
              <w:numPr>
                <w:ilvl w:val="0"/>
                <w:numId w:val="11"/>
              </w:numPr>
              <w:rPr>
                <w:b/>
                <w:bCs/>
              </w:rPr>
            </w:pPr>
            <w:r w:rsidRPr="009B5D6A">
              <w:rPr>
                <w:b/>
                <w:bCs/>
              </w:rPr>
              <w:t>DIGITAL SKILLS: USER EXPERIENCE – ACCENTURE</w:t>
            </w:r>
          </w:p>
          <w:p w14:paraId="1C01B2CD" w14:textId="54A43BE8" w:rsidR="00186A34" w:rsidRPr="009B5D6A" w:rsidRDefault="00186A34" w:rsidP="00186A34">
            <w:pPr>
              <w:pStyle w:val="ListBullet"/>
              <w:numPr>
                <w:ilvl w:val="0"/>
                <w:numId w:val="11"/>
              </w:numPr>
              <w:jc w:val="both"/>
              <w:rPr>
                <w:b/>
                <w:bCs/>
              </w:rPr>
            </w:pPr>
            <w:r w:rsidRPr="009B5D6A">
              <w:rPr>
                <w:b/>
                <w:bCs/>
              </w:rPr>
              <w:t xml:space="preserve">JAVA </w:t>
            </w:r>
            <w:proofErr w:type="gramStart"/>
            <w:r w:rsidRPr="009B5D6A">
              <w:rPr>
                <w:b/>
                <w:bCs/>
              </w:rPr>
              <w:t>COURSE  :</w:t>
            </w:r>
            <w:proofErr w:type="gramEnd"/>
            <w:r w:rsidRPr="009B5D6A">
              <w:rPr>
                <w:b/>
                <w:bCs/>
              </w:rPr>
              <w:t xml:space="preserve"> MASTERING THE </w:t>
            </w:r>
            <w:proofErr w:type="gramStart"/>
            <w:r w:rsidRPr="009B5D6A">
              <w:rPr>
                <w:b/>
                <w:bCs/>
              </w:rPr>
              <w:t>FUNDAMENTAL  -</w:t>
            </w:r>
            <w:proofErr w:type="gramEnd"/>
          </w:p>
          <w:p w14:paraId="4EEC3678" w14:textId="76A6D2FD" w:rsidR="00186A34" w:rsidRPr="009B5D6A" w:rsidRDefault="00186A34" w:rsidP="00186A34">
            <w:pPr>
              <w:pStyle w:val="ListBullet"/>
              <w:numPr>
                <w:ilvl w:val="0"/>
                <w:numId w:val="11"/>
              </w:numPr>
              <w:jc w:val="both"/>
              <w:rPr>
                <w:b/>
                <w:bCs/>
              </w:rPr>
            </w:pPr>
            <w:r w:rsidRPr="009B5D6A">
              <w:rPr>
                <w:b/>
                <w:bCs/>
              </w:rPr>
              <w:t xml:space="preserve"> ENGLISH CERTIFICATION – EF SET</w:t>
            </w:r>
          </w:p>
        </w:tc>
        <w:tc>
          <w:tcPr>
            <w:tcW w:w="5040" w:type="dxa"/>
          </w:tcPr>
          <w:p w14:paraId="48F7A630" w14:textId="77777777" w:rsidR="0010570D" w:rsidRPr="009B5D6A" w:rsidRDefault="0010570D" w:rsidP="009B205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671A5247" w14:textId="77777777" w:rsidR="00186A34" w:rsidRPr="009B5D6A" w:rsidRDefault="00186A34" w:rsidP="009B205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049D07E8" w14:textId="77777777" w:rsidR="00186A34" w:rsidRPr="009B5D6A" w:rsidRDefault="00186A34" w:rsidP="009B205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37B5E6E5" w14:textId="77777777" w:rsidR="00186A34" w:rsidRPr="009B5D6A" w:rsidRDefault="00186A34" w:rsidP="009B205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9B5D6A">
              <w:rPr>
                <w:b/>
                <w:bCs/>
              </w:rPr>
              <w:t>SCALER</w:t>
            </w:r>
          </w:p>
          <w:p w14:paraId="6292782D" w14:textId="6B861D83" w:rsidR="00186A34" w:rsidRPr="009B5D6A" w:rsidRDefault="00186A34" w:rsidP="009B205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</w:p>
        </w:tc>
      </w:tr>
    </w:tbl>
    <w:p w14:paraId="4AD46123" w14:textId="77777777" w:rsidR="00186A34" w:rsidRPr="009B5D6A" w:rsidRDefault="00186A34" w:rsidP="00186A34">
      <w:pPr>
        <w:pStyle w:val="ListBullet"/>
        <w:numPr>
          <w:ilvl w:val="0"/>
          <w:numId w:val="0"/>
        </w:numPr>
        <w:spacing w:before="0"/>
        <w:rPr>
          <w:b/>
          <w:bCs/>
        </w:rPr>
      </w:pPr>
      <w:r w:rsidRPr="009B5D6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D35889" wp14:editId="00CBFE00">
                <wp:simplePos x="0" y="0"/>
                <wp:positionH relativeFrom="margin">
                  <wp:posOffset>127000</wp:posOffset>
                </wp:positionH>
                <wp:positionV relativeFrom="paragraph">
                  <wp:posOffset>189230</wp:posOffset>
                </wp:positionV>
                <wp:extent cx="6305550" cy="50800"/>
                <wp:effectExtent l="0" t="0" r="19050" b="25400"/>
                <wp:wrapNone/>
                <wp:docPr id="154696928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05550" cy="508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DA47F4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0pt,14.9pt" to="506.5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" strokecolor="#53bb89 [3208]" strokeweight="1.5pt">
                <v:stroke joinstyle="miter"/>
                <w10:wrap anchorx="margin"/>
              </v:line>
            </w:pict>
          </mc:Fallback>
        </mc:AlternateContent>
      </w:r>
    </w:p>
    <w:p w14:paraId="0ACA63F6" w14:textId="77777777" w:rsidR="00186A34" w:rsidRDefault="00186A34" w:rsidP="00186A34">
      <w:pPr>
        <w:pStyle w:val="ListBullet"/>
        <w:numPr>
          <w:ilvl w:val="0"/>
          <w:numId w:val="0"/>
        </w:numPr>
        <w:spacing w:before="0"/>
      </w:pPr>
    </w:p>
    <w:p w14:paraId="18CF582B" w14:textId="77777777" w:rsidR="00186A34" w:rsidRDefault="00186A34" w:rsidP="00186A34">
      <w:pPr>
        <w:pStyle w:val="ListBullet"/>
        <w:numPr>
          <w:ilvl w:val="0"/>
          <w:numId w:val="0"/>
        </w:numPr>
        <w:spacing w:before="0"/>
      </w:pPr>
    </w:p>
    <w:p w14:paraId="40EA3128" w14:textId="38EB3B1B" w:rsidR="00186A34" w:rsidRDefault="00186A34" w:rsidP="00186A34">
      <w:pPr>
        <w:pStyle w:val="ListBullet"/>
        <w:numPr>
          <w:ilvl w:val="0"/>
          <w:numId w:val="0"/>
        </w:numPr>
        <w:spacing w:before="0"/>
        <w:rPr>
          <w:b/>
          <w:bCs/>
          <w:sz w:val="32"/>
          <w:szCs w:val="32"/>
        </w:rPr>
      </w:pPr>
      <w:r>
        <w:t xml:space="preserve"> </w:t>
      </w:r>
      <w:r w:rsidRPr="009B5D6A">
        <w:rPr>
          <w:b/>
          <w:bCs/>
          <w:sz w:val="32"/>
          <w:szCs w:val="32"/>
        </w:rPr>
        <w:t>TECHNICAL SKILLS</w:t>
      </w:r>
    </w:p>
    <w:p w14:paraId="521FBAA2" w14:textId="738F41D9" w:rsidR="009B5D6A" w:rsidRPr="009B5D6A" w:rsidRDefault="009B5D6A" w:rsidP="009B5D6A">
      <w:pPr>
        <w:pStyle w:val="ListBullet"/>
        <w:numPr>
          <w:ilvl w:val="0"/>
          <w:numId w:val="12"/>
        </w:numPr>
        <w:spacing w:before="0"/>
        <w:rPr>
          <w:b/>
          <w:bCs/>
        </w:rPr>
      </w:pPr>
      <w:r w:rsidRPr="009B5D6A">
        <w:rPr>
          <w:b/>
          <w:bCs/>
        </w:rPr>
        <w:t xml:space="preserve">JAVA                                                                                   </w:t>
      </w:r>
    </w:p>
    <w:p w14:paraId="1128151E" w14:textId="313CD253" w:rsidR="009B5D6A" w:rsidRPr="009B5D6A" w:rsidRDefault="009B5D6A" w:rsidP="009B5D6A">
      <w:pPr>
        <w:pStyle w:val="ListBullet"/>
        <w:numPr>
          <w:ilvl w:val="0"/>
          <w:numId w:val="12"/>
        </w:numPr>
        <w:spacing w:before="0"/>
        <w:rPr>
          <w:b/>
          <w:bCs/>
        </w:rPr>
      </w:pPr>
      <w:r w:rsidRPr="009B5D6A">
        <w:rPr>
          <w:b/>
          <w:bCs/>
        </w:rPr>
        <w:t>MYSQL</w:t>
      </w:r>
    </w:p>
    <w:p w14:paraId="6E57533B" w14:textId="54420A06" w:rsidR="009B5D6A" w:rsidRPr="009B5D6A" w:rsidRDefault="009B5D6A" w:rsidP="009B5D6A">
      <w:pPr>
        <w:pStyle w:val="ListBullet"/>
        <w:numPr>
          <w:ilvl w:val="0"/>
          <w:numId w:val="12"/>
        </w:numPr>
        <w:spacing w:before="0"/>
        <w:rPr>
          <w:b/>
          <w:bCs/>
        </w:rPr>
      </w:pPr>
      <w:proofErr w:type="gramStart"/>
      <w:r w:rsidRPr="009B5D6A">
        <w:rPr>
          <w:b/>
          <w:bCs/>
        </w:rPr>
        <w:t>C,C++</w:t>
      </w:r>
      <w:proofErr w:type="gramEnd"/>
    </w:p>
    <w:p w14:paraId="587A8EFB" w14:textId="76B1829B" w:rsidR="009B5D6A" w:rsidRPr="009B5D6A" w:rsidRDefault="009B5D6A" w:rsidP="009B5D6A">
      <w:pPr>
        <w:pStyle w:val="ListBullet"/>
        <w:numPr>
          <w:ilvl w:val="0"/>
          <w:numId w:val="12"/>
        </w:numPr>
        <w:spacing w:before="0"/>
        <w:rPr>
          <w:b/>
          <w:bCs/>
        </w:rPr>
      </w:pPr>
      <w:r w:rsidRPr="009B5D6A">
        <w:rPr>
          <w:b/>
          <w:bCs/>
        </w:rPr>
        <w:t>MS-</w:t>
      </w:r>
      <w:proofErr w:type="gramStart"/>
      <w:r w:rsidRPr="009B5D6A">
        <w:rPr>
          <w:b/>
          <w:bCs/>
        </w:rPr>
        <w:t>WORD,EXCEL</w:t>
      </w:r>
      <w:proofErr w:type="gramEnd"/>
      <w:r w:rsidRPr="009B5D6A">
        <w:rPr>
          <w:b/>
          <w:bCs/>
        </w:rPr>
        <w:t>,POWERPOINT</w:t>
      </w:r>
    </w:p>
    <w:p w14:paraId="15864899" w14:textId="0A9B7EBD" w:rsidR="009B5D6A" w:rsidRPr="009B5D6A" w:rsidRDefault="009B5D6A" w:rsidP="009B5D6A">
      <w:pPr>
        <w:pStyle w:val="ListBullet"/>
        <w:numPr>
          <w:ilvl w:val="0"/>
          <w:numId w:val="12"/>
        </w:numPr>
        <w:spacing w:before="0"/>
        <w:rPr>
          <w:b/>
          <w:bCs/>
        </w:rPr>
      </w:pPr>
      <w:r w:rsidRPr="009B5D6A">
        <w:rPr>
          <w:b/>
          <w:bCs/>
        </w:rPr>
        <w:t>PYTHON</w:t>
      </w:r>
    </w:p>
    <w:p w14:paraId="292BFCD4" w14:textId="27DFE9C6" w:rsidR="009B5D6A" w:rsidRPr="009B5D6A" w:rsidRDefault="009B5D6A" w:rsidP="009B5D6A">
      <w:pPr>
        <w:pStyle w:val="ListBullet"/>
        <w:numPr>
          <w:ilvl w:val="0"/>
          <w:numId w:val="12"/>
        </w:numPr>
        <w:spacing w:before="0"/>
        <w:rPr>
          <w:b/>
          <w:bCs/>
        </w:rPr>
      </w:pPr>
      <w:r w:rsidRPr="009B5D6A">
        <w:rPr>
          <w:b/>
          <w:bCs/>
        </w:rPr>
        <w:t>HTML &amp; CSS</w:t>
      </w:r>
    </w:p>
    <w:p w14:paraId="16818610" w14:textId="77777777" w:rsidR="00186A34" w:rsidRPr="00186A34" w:rsidRDefault="00186A34" w:rsidP="00186A34"/>
    <w:sectPr w:rsidR="00186A34" w:rsidRPr="00186A34" w:rsidSect="009B5D6A">
      <w:type w:val="continuous"/>
      <w:pgSz w:w="11906" w:h="16838" w:code="9"/>
      <w:pgMar w:top="907" w:right="1080" w:bottom="288" w:left="108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81CEB" w14:textId="77777777" w:rsidR="00436208" w:rsidRDefault="00436208" w:rsidP="00E97F0F">
      <w:r>
        <w:separator/>
      </w:r>
    </w:p>
  </w:endnote>
  <w:endnote w:type="continuationSeparator" w:id="0">
    <w:p w14:paraId="18F0E6D7" w14:textId="77777777" w:rsidR="00436208" w:rsidRDefault="00436208" w:rsidP="00E97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90D85" w14:textId="77777777" w:rsidR="00436208" w:rsidRDefault="00436208" w:rsidP="00E97F0F">
      <w:r>
        <w:separator/>
      </w:r>
    </w:p>
  </w:footnote>
  <w:footnote w:type="continuationSeparator" w:id="0">
    <w:p w14:paraId="6280700C" w14:textId="77777777" w:rsidR="00436208" w:rsidRDefault="00436208" w:rsidP="00E97F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0064C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B86682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9FD4007"/>
    <w:multiLevelType w:val="multilevel"/>
    <w:tmpl w:val="4D86819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53BB89" w:themeColor="accent5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094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094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3" w15:restartNumberingAfterBreak="0">
    <w:nsid w:val="20D9634F"/>
    <w:multiLevelType w:val="hybridMultilevel"/>
    <w:tmpl w:val="2E2EEB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9F6EEA2"/>
    <w:multiLevelType w:val="hybridMultilevel"/>
    <w:tmpl w:val="2A36D952"/>
    <w:lvl w:ilvl="0" w:tplc="B3822B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BEA2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64BF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B272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2C1B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A4ED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1438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8C06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D6A5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72543F"/>
    <w:multiLevelType w:val="multilevel"/>
    <w:tmpl w:val="7116F050"/>
    <w:styleLink w:val="CurrentList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82C8C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094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094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7" w15:restartNumberingAfterBreak="0">
    <w:nsid w:val="353E38EB"/>
    <w:multiLevelType w:val="hybridMultilevel"/>
    <w:tmpl w:val="932ED0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C0118A"/>
    <w:multiLevelType w:val="hybridMultilevel"/>
    <w:tmpl w:val="26A846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221AC4"/>
    <w:multiLevelType w:val="hybridMultilevel"/>
    <w:tmpl w:val="0DE43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713B6960"/>
    <w:multiLevelType w:val="hybridMultilevel"/>
    <w:tmpl w:val="7F9C05A8"/>
    <w:lvl w:ilvl="0" w:tplc="603EAC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C4DB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9C57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B65F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34AA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70A9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0261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0C26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A496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0974996">
    <w:abstractNumId w:val="5"/>
  </w:num>
  <w:num w:numId="2" w16cid:durableId="579363217">
    <w:abstractNumId w:val="11"/>
  </w:num>
  <w:num w:numId="3" w16cid:durableId="1739477200">
    <w:abstractNumId w:val="2"/>
  </w:num>
  <w:num w:numId="4" w16cid:durableId="1850561498">
    <w:abstractNumId w:val="10"/>
  </w:num>
  <w:num w:numId="5" w16cid:durableId="1439131869">
    <w:abstractNumId w:val="4"/>
  </w:num>
  <w:num w:numId="6" w16cid:durableId="522599447">
    <w:abstractNumId w:val="0"/>
  </w:num>
  <w:num w:numId="7" w16cid:durableId="1779566287">
    <w:abstractNumId w:val="1"/>
  </w:num>
  <w:num w:numId="8" w16cid:durableId="2006325930">
    <w:abstractNumId w:val="6"/>
  </w:num>
  <w:num w:numId="9" w16cid:durableId="280890913">
    <w:abstractNumId w:val="7"/>
  </w:num>
  <w:num w:numId="10" w16cid:durableId="687297375">
    <w:abstractNumId w:val="3"/>
  </w:num>
  <w:num w:numId="11" w16cid:durableId="1075906057">
    <w:abstractNumId w:val="8"/>
  </w:num>
  <w:num w:numId="12" w16cid:durableId="13271316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05B"/>
    <w:rsid w:val="000023FF"/>
    <w:rsid w:val="00064367"/>
    <w:rsid w:val="000761F2"/>
    <w:rsid w:val="000B3CCE"/>
    <w:rsid w:val="000B6298"/>
    <w:rsid w:val="000D5216"/>
    <w:rsid w:val="001054FD"/>
    <w:rsid w:val="0010570D"/>
    <w:rsid w:val="00180710"/>
    <w:rsid w:val="00186A34"/>
    <w:rsid w:val="00195EF4"/>
    <w:rsid w:val="001C17AE"/>
    <w:rsid w:val="001D7755"/>
    <w:rsid w:val="00222532"/>
    <w:rsid w:val="00285F5A"/>
    <w:rsid w:val="002D6F34"/>
    <w:rsid w:val="0030456C"/>
    <w:rsid w:val="00304FD1"/>
    <w:rsid w:val="00347C6E"/>
    <w:rsid w:val="00356172"/>
    <w:rsid w:val="00356697"/>
    <w:rsid w:val="00385A8C"/>
    <w:rsid w:val="00385FE3"/>
    <w:rsid w:val="003A3CEA"/>
    <w:rsid w:val="003B446A"/>
    <w:rsid w:val="00404608"/>
    <w:rsid w:val="004318EF"/>
    <w:rsid w:val="00436208"/>
    <w:rsid w:val="00462DB0"/>
    <w:rsid w:val="004B458D"/>
    <w:rsid w:val="004C3597"/>
    <w:rsid w:val="004D2889"/>
    <w:rsid w:val="00510684"/>
    <w:rsid w:val="00512023"/>
    <w:rsid w:val="00527FEB"/>
    <w:rsid w:val="0057527E"/>
    <w:rsid w:val="005937B7"/>
    <w:rsid w:val="00595471"/>
    <w:rsid w:val="005A4905"/>
    <w:rsid w:val="005A5DD3"/>
    <w:rsid w:val="005A7214"/>
    <w:rsid w:val="005D2ADF"/>
    <w:rsid w:val="005E78E1"/>
    <w:rsid w:val="005F3952"/>
    <w:rsid w:val="00615397"/>
    <w:rsid w:val="00643E15"/>
    <w:rsid w:val="00651F22"/>
    <w:rsid w:val="006658E5"/>
    <w:rsid w:val="0069681E"/>
    <w:rsid w:val="006C7B3E"/>
    <w:rsid w:val="006E6F61"/>
    <w:rsid w:val="00773B42"/>
    <w:rsid w:val="007A5431"/>
    <w:rsid w:val="007C5324"/>
    <w:rsid w:val="007F49C2"/>
    <w:rsid w:val="008156AE"/>
    <w:rsid w:val="00895C06"/>
    <w:rsid w:val="008A18E3"/>
    <w:rsid w:val="008B3A32"/>
    <w:rsid w:val="008B43F8"/>
    <w:rsid w:val="008B6187"/>
    <w:rsid w:val="008C49DB"/>
    <w:rsid w:val="008C5D5E"/>
    <w:rsid w:val="008D0ACA"/>
    <w:rsid w:val="00913310"/>
    <w:rsid w:val="009A0812"/>
    <w:rsid w:val="009B205B"/>
    <w:rsid w:val="009B5D6A"/>
    <w:rsid w:val="009F442E"/>
    <w:rsid w:val="00A06949"/>
    <w:rsid w:val="00A07BB9"/>
    <w:rsid w:val="00A40DEC"/>
    <w:rsid w:val="00A47A4E"/>
    <w:rsid w:val="00A66AFF"/>
    <w:rsid w:val="00A753F2"/>
    <w:rsid w:val="00AA3564"/>
    <w:rsid w:val="00AB359B"/>
    <w:rsid w:val="00AB4707"/>
    <w:rsid w:val="00AE1FE7"/>
    <w:rsid w:val="00B00B32"/>
    <w:rsid w:val="00B30CC6"/>
    <w:rsid w:val="00BD6F90"/>
    <w:rsid w:val="00C23DE3"/>
    <w:rsid w:val="00C74AF9"/>
    <w:rsid w:val="00CC0FFE"/>
    <w:rsid w:val="00CE3B09"/>
    <w:rsid w:val="00D44C0E"/>
    <w:rsid w:val="00D871D4"/>
    <w:rsid w:val="00E71837"/>
    <w:rsid w:val="00E730EF"/>
    <w:rsid w:val="00E7344F"/>
    <w:rsid w:val="00E76C1C"/>
    <w:rsid w:val="00E76D1E"/>
    <w:rsid w:val="00E97F0F"/>
    <w:rsid w:val="00EF0426"/>
    <w:rsid w:val="00F06B66"/>
    <w:rsid w:val="00F73B1E"/>
    <w:rsid w:val="00FA3628"/>
    <w:rsid w:val="00FA7765"/>
    <w:rsid w:val="00FB5FCF"/>
    <w:rsid w:val="00FC6CDF"/>
    <w:rsid w:val="00FF16A4"/>
    <w:rsid w:val="017A2B21"/>
    <w:rsid w:val="05843CE2"/>
    <w:rsid w:val="08A92F6A"/>
    <w:rsid w:val="08D60403"/>
    <w:rsid w:val="0CD5DA4F"/>
    <w:rsid w:val="0E5FE953"/>
    <w:rsid w:val="0F77A972"/>
    <w:rsid w:val="107D9E17"/>
    <w:rsid w:val="1346A9AA"/>
    <w:rsid w:val="14F1EBAD"/>
    <w:rsid w:val="155F26D0"/>
    <w:rsid w:val="15CFC162"/>
    <w:rsid w:val="17E78AA9"/>
    <w:rsid w:val="19E71922"/>
    <w:rsid w:val="282DCDE1"/>
    <w:rsid w:val="34BE4D6F"/>
    <w:rsid w:val="3BF869CD"/>
    <w:rsid w:val="3C637407"/>
    <w:rsid w:val="404B2ED0"/>
    <w:rsid w:val="44F75261"/>
    <w:rsid w:val="4C34314E"/>
    <w:rsid w:val="50B037EC"/>
    <w:rsid w:val="5BD81678"/>
    <w:rsid w:val="5E11D269"/>
    <w:rsid w:val="6116964B"/>
    <w:rsid w:val="63EDADC9"/>
    <w:rsid w:val="64830F2B"/>
    <w:rsid w:val="69A96EE4"/>
    <w:rsid w:val="6D6B971C"/>
    <w:rsid w:val="71C8E7A9"/>
    <w:rsid w:val="7A0423C9"/>
    <w:rsid w:val="7BF75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CDD43F"/>
  <w15:chartTrackingRefBased/>
  <w15:docId w15:val="{29B1F8D1-A72A-4331-8AC3-7DABA1C18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Subtle Reference" w:semiHidden="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8EF"/>
    <w:pPr>
      <w:spacing w:line="240" w:lineRule="exact"/>
    </w:pPr>
    <w:rPr>
      <w:color w:val="266044" w:themeColor="accent5" w:themeShade="80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43F8"/>
    <w:pPr>
      <w:keepNext/>
      <w:keepLines/>
      <w:spacing w:before="360" w:after="120" w:line="320" w:lineRule="exact"/>
      <w:outlineLvl w:val="0"/>
    </w:pPr>
    <w:rPr>
      <w:rFonts w:eastAsiaTheme="majorEastAsia" w:cs="Times New Roman (Headings CS)"/>
      <w:b/>
      <w:caps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7C5324"/>
    <w:pPr>
      <w:keepNext/>
      <w:keepLines/>
      <w:spacing w:before="240" w:line="240" w:lineRule="auto"/>
      <w:outlineLvl w:val="1"/>
    </w:pPr>
    <w:rPr>
      <w:rFonts w:eastAsiaTheme="majorEastAsia" w:cs="Times New Roman (Headings CS)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304FD1"/>
    <w:pPr>
      <w:keepNext/>
      <w:keepLines/>
      <w:spacing w:after="120"/>
      <w:outlineLvl w:val="2"/>
    </w:pPr>
    <w:rPr>
      <w:rFonts w:eastAsiaTheme="majorEastAsia" w:cs="Times New Roman (Headings CS)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CE3B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063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304FD1"/>
    <w:pPr>
      <w:spacing w:after="120" w:line="240" w:lineRule="auto"/>
      <w:contextualSpacing/>
    </w:pPr>
    <w:rPr>
      <w:rFonts w:eastAsiaTheme="majorEastAsia" w:cs="Times New Roman (Headings CS)"/>
      <w:b/>
      <w:caps/>
      <w:spacing w:val="2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304FD1"/>
    <w:rPr>
      <w:rFonts w:eastAsiaTheme="majorEastAsia" w:cs="Times New Roman (Headings CS)"/>
      <w:b/>
      <w:caps/>
      <w:color w:val="266044" w:themeColor="accent5" w:themeShade="80"/>
      <w:spacing w:val="20"/>
      <w:kern w:val="28"/>
      <w:sz w:val="72"/>
      <w:szCs w:val="56"/>
    </w:rPr>
  </w:style>
  <w:style w:type="character" w:styleId="PlaceholderText">
    <w:name w:val="Placeholder Text"/>
    <w:basedOn w:val="DefaultParagraphFont"/>
    <w:uiPriority w:val="99"/>
    <w:semiHidden/>
    <w:rsid w:val="00304FD1"/>
    <w:rPr>
      <w:color w:val="808080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8B43F8"/>
    <w:rPr>
      <w:rFonts w:eastAsiaTheme="majorEastAsia" w:cs="Times New Roman (Headings CS)"/>
      <w:b/>
      <w:caps/>
      <w:color w:val="266044" w:themeColor="accent5" w:themeShade="80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C5324"/>
    <w:rPr>
      <w:rFonts w:eastAsiaTheme="majorEastAsia" w:cs="Times New Roman (Headings CS)"/>
      <w:b/>
      <w:color w:val="266044" w:themeColor="accent5" w:themeShade="8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B6298"/>
    <w:rPr>
      <w:rFonts w:eastAsiaTheme="majorEastAsia" w:cs="Times New Roman (Headings CS)"/>
      <w:color w:val="266044" w:themeColor="accent5" w:themeShade="80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298"/>
    <w:rPr>
      <w:rFonts w:asciiTheme="majorHAnsi" w:eastAsiaTheme="majorEastAsia" w:hAnsiTheme="majorHAnsi" w:cstheme="majorBidi"/>
      <w:i/>
      <w:iCs/>
      <w:color w:val="000631" w:themeColor="accent1" w:themeShade="BF"/>
      <w:sz w:val="20"/>
      <w:szCs w:val="22"/>
    </w:rPr>
  </w:style>
  <w:style w:type="table" w:styleId="TableGrid">
    <w:name w:val="Table Grid"/>
    <w:basedOn w:val="TableNormal"/>
    <w:uiPriority w:val="39"/>
    <w:rsid w:val="00CE3B09"/>
    <w:pPr>
      <w:contextualSpacing/>
    </w:pPr>
    <w:rPr>
      <w:color w:val="595959" w:themeColor="text1" w:themeTint="A6"/>
      <w:sz w:val="22"/>
      <w:szCs w:val="22"/>
    </w:rPr>
    <w:tblPr/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qFormat/>
    <w:rsid w:val="00AA3564"/>
    <w:pPr>
      <w:numPr>
        <w:numId w:val="3"/>
      </w:numPr>
      <w:spacing w:before="120"/>
    </w:pPr>
  </w:style>
  <w:style w:type="paragraph" w:styleId="Subtitle">
    <w:name w:val="Subtitle"/>
    <w:basedOn w:val="Normal"/>
    <w:next w:val="Normal"/>
    <w:link w:val="SubtitleChar"/>
    <w:uiPriority w:val="11"/>
    <w:rsid w:val="00304FD1"/>
    <w:rPr>
      <w:b/>
    </w:rPr>
  </w:style>
  <w:style w:type="character" w:customStyle="1" w:styleId="SubtitleChar">
    <w:name w:val="Subtitle Char"/>
    <w:basedOn w:val="DefaultParagraphFont"/>
    <w:link w:val="Subtitle"/>
    <w:uiPriority w:val="11"/>
    <w:rsid w:val="00304FD1"/>
    <w:rPr>
      <w:b/>
      <w:color w:val="266044" w:themeColor="accent5" w:themeShade="80"/>
      <w:sz w:val="20"/>
      <w:szCs w:val="22"/>
    </w:rPr>
  </w:style>
  <w:style w:type="paragraph" w:styleId="ListParagraph">
    <w:name w:val="List Paragraph"/>
    <w:basedOn w:val="Normal"/>
    <w:uiPriority w:val="34"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4"/>
      </w:numPr>
    </w:pPr>
  </w:style>
  <w:style w:type="numbering" w:customStyle="1" w:styleId="CurrentList2">
    <w:name w:val="Current List2"/>
    <w:uiPriority w:val="99"/>
    <w:rsid w:val="005937B7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semiHidden/>
    <w:rsid w:val="00E97F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B6298"/>
    <w:rPr>
      <w:color w:val="266044" w:themeColor="accent5" w:themeShade="80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E97F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B6298"/>
    <w:rPr>
      <w:color w:val="266044" w:themeColor="accent5" w:themeShade="80"/>
      <w:sz w:val="20"/>
      <w:szCs w:val="22"/>
    </w:rPr>
  </w:style>
  <w:style w:type="numbering" w:customStyle="1" w:styleId="CurrentList3">
    <w:name w:val="Current List3"/>
    <w:uiPriority w:val="99"/>
    <w:rsid w:val="006C7B3E"/>
    <w:pPr>
      <w:numPr>
        <w:numId w:val="7"/>
      </w:numPr>
    </w:pPr>
  </w:style>
  <w:style w:type="numbering" w:customStyle="1" w:styleId="CurrentList4">
    <w:name w:val="Current List4"/>
    <w:uiPriority w:val="99"/>
    <w:rsid w:val="00AA3564"/>
    <w:pPr>
      <w:numPr>
        <w:numId w:val="8"/>
      </w:numPr>
    </w:pPr>
  </w:style>
  <w:style w:type="paragraph" w:customStyle="1" w:styleId="ImagePlaceholder">
    <w:name w:val="Image Placeholder"/>
    <w:basedOn w:val="Normal"/>
    <w:semiHidden/>
    <w:qFormat/>
    <w:rsid w:val="007A5431"/>
    <w:rPr>
      <w:sz w:val="4"/>
    </w:rPr>
  </w:style>
  <w:style w:type="character" w:styleId="UnresolvedMention">
    <w:name w:val="Unresolved Mention"/>
    <w:basedOn w:val="DefaultParagraphFont"/>
    <w:uiPriority w:val="99"/>
    <w:semiHidden/>
    <w:unhideWhenUsed/>
    <w:rsid w:val="008B43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%20LATITUDE%207410\AppData\Roaming\Microsoft\Templates\ATS%20stylish%20accounting%20resume.dotx" TargetMode="External"/></Relationships>
</file>

<file path=word/theme/theme1.xml><?xml version="1.0" encoding="utf-8"?>
<a:theme xmlns:a="http://schemas.openxmlformats.org/drawingml/2006/main" name="Office Theme">
  <a:themeElements>
    <a:clrScheme name="Triangle Agenda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0942"/>
      </a:accent1>
      <a:accent2>
        <a:srgbClr val="ED7C31"/>
      </a:accent2>
      <a:accent3>
        <a:srgbClr val="FEBB3F"/>
      </a:accent3>
      <a:accent4>
        <a:srgbClr val="9ED9D5"/>
      </a:accent4>
      <a:accent5>
        <a:srgbClr val="53BB89"/>
      </a:accent5>
      <a:accent6>
        <a:srgbClr val="005091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2D81D4-B181-4590-A346-C3D62446712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A726C3C3-1FC3-4E9F-9B06-85E0A0E4B2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2C4892-4E56-4599-B1CA-3C4D883B52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0B13B27-6D9C-40C4-802B-7DAD9709B54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stylish accounting resume</Template>
  <TotalTime>37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LATITUDE 7410</dc:creator>
  <cp:keywords/>
  <dc:description/>
  <cp:lastModifiedBy>Kalaiarasi Senthilkumar</cp:lastModifiedBy>
  <cp:revision>1</cp:revision>
  <dcterms:created xsi:type="dcterms:W3CDTF">2025-11-10T15:17:00Z</dcterms:created>
  <dcterms:modified xsi:type="dcterms:W3CDTF">2025-11-10T15:54:00Z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